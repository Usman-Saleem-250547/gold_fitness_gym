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86F39" w14:textId="77777777" w:rsidR="00050322" w:rsidRPr="00B3616D" w:rsidRDefault="00B3616D" w:rsidP="00B3616D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E8E5DD4" wp14:editId="743A6161">
                <wp:simplePos x="0" y="0"/>
                <wp:positionH relativeFrom="column">
                  <wp:posOffset>-629285</wp:posOffset>
                </wp:positionH>
                <wp:positionV relativeFrom="paragraph">
                  <wp:posOffset>-822960</wp:posOffset>
                </wp:positionV>
                <wp:extent cx="7772400" cy="10058400"/>
                <wp:effectExtent l="0" t="0" r="19050" b="19050"/>
                <wp:wrapNone/>
                <wp:docPr id="1562859504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15AB184C" id="Rectangle 1" o:spid="_x0000_s1026" alt="&quot;&quot;" style="position:absolute;margin-left:-49.55pt;margin-top:-64.8pt;width:612pt;height:11in;z-index:-251657216;visibility:visible;mso-wrap-style:square;mso-width-percent:1000;mso-height-percent:1000;mso-wrap-distance-left:9pt;mso-wrap-distance-top:0;mso-wrap-distance-right:9pt;mso-wrap-distance-bottom:0;mso-position-horizontal:absolute;mso-position-horizontal-relative:text;mso-position-vertical:absolute;mso-position-vertical-relative:text;mso-width-percent:1000;mso-height-percent:10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" fillcolor="black [3213]" strokecolor="#291500 [484]" strokeweight="1pt">
                <w10:anchorlock/>
              </v:rect>
            </w:pict>
          </mc:Fallback>
        </mc:AlternateContent>
      </w:r>
    </w:p>
    <w:tbl>
      <w:tblPr>
        <w:tblStyle w:val="TableGrid"/>
        <w:tblpPr w:leftFromText="180" w:rightFromText="180" w:vertAnchor="text" w:tblpY="1"/>
        <w:tblOverlap w:val="never"/>
        <w:tblW w:w="490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2"/>
      </w:tblGrid>
      <w:tr w:rsidR="00383CB8" w14:paraId="46D0E873" w14:textId="77777777" w:rsidTr="00823AF8">
        <w:trPr>
          <w:trHeight w:val="1408"/>
        </w:trPr>
        <w:tc>
          <w:tcPr>
            <w:tcW w:w="10031" w:type="dxa"/>
            <w:tcMar>
              <w:left w:w="115" w:type="dxa"/>
              <w:right w:w="0" w:type="dxa"/>
            </w:tcMar>
          </w:tcPr>
          <w:p w14:paraId="462EC7A0" w14:textId="1BC54CE3" w:rsidR="00383CB8" w:rsidRPr="00383CB8" w:rsidRDefault="00383CB8" w:rsidP="00383CB8">
            <w:pPr>
              <w:pStyle w:val="Contact"/>
              <w:rPr>
                <w:sz w:val="32"/>
                <w:szCs w:val="40"/>
              </w:rPr>
            </w:pPr>
            <w:r w:rsidRPr="00383CB8">
              <w:rPr>
                <w:sz w:val="32"/>
                <w:szCs w:val="40"/>
              </w:rPr>
              <w:t>P</w:t>
            </w:r>
            <w:r w:rsidR="0011599B">
              <w:rPr>
                <w:sz w:val="32"/>
                <w:szCs w:val="40"/>
              </w:rPr>
              <w:t>roposal</w:t>
            </w:r>
            <w:r w:rsidRPr="00383CB8">
              <w:rPr>
                <w:sz w:val="32"/>
                <w:szCs w:val="40"/>
              </w:rPr>
              <w:t xml:space="preserve"> by:</w:t>
            </w:r>
          </w:p>
          <w:p w14:paraId="0BAD118E" w14:textId="77777777" w:rsidR="00383CB8" w:rsidRPr="00383CB8" w:rsidRDefault="00383CB8" w:rsidP="00383CB8">
            <w:pPr>
              <w:pStyle w:val="Contact"/>
              <w:rPr>
                <w:sz w:val="32"/>
                <w:szCs w:val="40"/>
              </w:rPr>
            </w:pPr>
            <w:r w:rsidRPr="00383CB8">
              <w:rPr>
                <w:sz w:val="32"/>
                <w:szCs w:val="40"/>
              </w:rPr>
              <w:t>25M-0547 M. Usman Saleem</w:t>
            </w:r>
          </w:p>
          <w:p w14:paraId="0987328E" w14:textId="1987DF19" w:rsidR="00383CB8" w:rsidRPr="00383CB8" w:rsidRDefault="00383CB8" w:rsidP="00383CB8">
            <w:pPr>
              <w:pStyle w:val="Contact"/>
              <w:rPr>
                <w:sz w:val="32"/>
                <w:szCs w:val="40"/>
              </w:rPr>
            </w:pPr>
            <w:r w:rsidRPr="00383CB8">
              <w:rPr>
                <w:sz w:val="32"/>
                <w:szCs w:val="40"/>
              </w:rPr>
              <w:t>25M-</w:t>
            </w:r>
            <w:r w:rsidR="009221C5">
              <w:rPr>
                <w:sz w:val="32"/>
                <w:szCs w:val="40"/>
              </w:rPr>
              <w:t>3001</w:t>
            </w:r>
            <w:r w:rsidRPr="00383CB8">
              <w:rPr>
                <w:sz w:val="32"/>
                <w:szCs w:val="40"/>
              </w:rPr>
              <w:t xml:space="preserve"> </w:t>
            </w:r>
            <w:r w:rsidR="009221C5">
              <w:rPr>
                <w:sz w:val="32"/>
                <w:szCs w:val="40"/>
              </w:rPr>
              <w:t>Ahmad Abdullah</w:t>
            </w:r>
          </w:p>
          <w:p w14:paraId="141CD30C" w14:textId="34D419C6" w:rsidR="00383CB8" w:rsidRPr="00DE7E1C" w:rsidRDefault="00383CB8" w:rsidP="00DE7E1C">
            <w:pPr>
              <w:pStyle w:val="Contact"/>
              <w:rPr>
                <w:sz w:val="32"/>
                <w:szCs w:val="40"/>
              </w:rPr>
            </w:pPr>
            <w:r w:rsidRPr="00383CB8">
              <w:rPr>
                <w:sz w:val="32"/>
                <w:szCs w:val="40"/>
              </w:rPr>
              <w:t>25M-05</w:t>
            </w:r>
            <w:r w:rsidR="0070648A">
              <w:rPr>
                <w:sz w:val="32"/>
                <w:szCs w:val="40"/>
              </w:rPr>
              <w:t>36</w:t>
            </w:r>
            <w:r w:rsidRPr="00383CB8">
              <w:rPr>
                <w:sz w:val="32"/>
                <w:szCs w:val="40"/>
              </w:rPr>
              <w:t xml:space="preserve"> Reeja Sohail</w:t>
            </w:r>
          </w:p>
        </w:tc>
      </w:tr>
    </w:tbl>
    <w:p w14:paraId="1BEA7C1D" w14:textId="4659ED9B" w:rsidR="005907DF" w:rsidRDefault="00383CB8" w:rsidP="00383CB8">
      <w:r>
        <w:br w:type="textWrapping" w:clear="all"/>
      </w:r>
    </w:p>
    <w:p w14:paraId="3341FA20" w14:textId="60363DD9" w:rsidR="00502AB0" w:rsidRDefault="00FC1483" w:rsidP="000D4494">
      <w:pPr>
        <w:pStyle w:val="Title"/>
      </w:pPr>
      <w:r>
        <w:t xml:space="preserve">Gold </w:t>
      </w:r>
      <w:r w:rsidR="00137057">
        <w:t>Fitness gym</w:t>
      </w:r>
      <w:r>
        <w:t xml:space="preserve"> </w:t>
      </w:r>
    </w:p>
    <w:p w14:paraId="052575D2" w14:textId="77777777" w:rsidR="005907DF" w:rsidRPr="00445378" w:rsidRDefault="005907DF" w:rsidP="00445378"/>
    <w:p w14:paraId="0925A4C0" w14:textId="2775A3D7" w:rsidR="00662004" w:rsidRDefault="005A4E62" w:rsidP="00DE7E1C">
      <w:pPr>
        <w:spacing w:line="288" w:lineRule="auto"/>
        <w:jc w:val="center"/>
      </w:pPr>
      <w:r>
        <w:rPr>
          <w:noProof/>
        </w:rPr>
        <w:drawing>
          <wp:inline distT="0" distB="0" distL="0" distR="0" wp14:anchorId="255C4621" wp14:editId="71AA25B6">
            <wp:extent cx="4762500" cy="4762500"/>
            <wp:effectExtent l="0" t="0" r="0" b="0"/>
            <wp:docPr id="29248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00FEE" w14:textId="1CA7F52F" w:rsidR="00B3616D" w:rsidRDefault="00B3616D" w:rsidP="00EE78DA">
      <w:pPr>
        <w:spacing w:after="160" w:line="278" w:lineRule="auto"/>
      </w:pPr>
      <w:r>
        <w:br w:type="page"/>
      </w:r>
    </w:p>
    <w:p w14:paraId="77FD01A4" w14:textId="77777777" w:rsidR="00EE78DA" w:rsidRDefault="00EE78DA" w:rsidP="00EE78DA">
      <w:pPr>
        <w:spacing w:after="160" w:line="278" w:lineRule="auto"/>
      </w:pPr>
    </w:p>
    <w:tbl>
      <w:tblPr>
        <w:tblStyle w:val="TableGrid"/>
        <w:tblW w:w="5000" w:type="pct"/>
        <w:tblInd w:w="-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8"/>
        <w:gridCol w:w="421"/>
        <w:gridCol w:w="5095"/>
      </w:tblGrid>
      <w:tr w:rsidR="002A5C3E" w14:paraId="2ED58A8E" w14:textId="77777777" w:rsidTr="00662004">
        <w:tc>
          <w:tcPr>
            <w:tcW w:w="4709" w:type="dxa"/>
          </w:tcPr>
          <w:p w14:paraId="7C4FDF05" w14:textId="4B4E5FFF" w:rsidR="002A5C3E" w:rsidRDefault="00532F75" w:rsidP="00125233">
            <w:pPr>
              <w:pStyle w:val="Heading1"/>
            </w:pPr>
            <w:r>
              <w:t>Project idea &amp; description</w:t>
            </w:r>
          </w:p>
          <w:p w14:paraId="1F2BC08C" w14:textId="0FB07ABB" w:rsidR="002A5C3E" w:rsidRDefault="00F0494F" w:rsidP="00854B65">
            <w:r>
              <w:t>Our idea is to create website for</w:t>
            </w:r>
            <w:r w:rsidR="00227C96">
              <w:t xml:space="preserve"> a</w:t>
            </w:r>
            <w:r>
              <w:t xml:space="preserve"> gym business named “Gold</w:t>
            </w:r>
            <w:r w:rsidR="000113E0">
              <w:t xml:space="preserve"> </w:t>
            </w:r>
            <w:r w:rsidR="00137057">
              <w:t>Fitness Gym</w:t>
            </w:r>
            <w:r>
              <w:t>”</w:t>
            </w:r>
            <w:r w:rsidR="000113E0">
              <w:t xml:space="preserve">. </w:t>
            </w:r>
            <w:r w:rsidR="00227C96">
              <w:t xml:space="preserve">This website will contain critical information needed by the </w:t>
            </w:r>
            <w:r w:rsidR="00581E02">
              <w:t>muscle</w:t>
            </w:r>
            <w:r w:rsidR="00227C96">
              <w:t xml:space="preserve"> bros before joining our gym.</w:t>
            </w:r>
            <w:r w:rsidR="00581E02">
              <w:t xml:space="preserve"> </w:t>
            </w:r>
            <w:r w:rsidR="00A4718C">
              <w:t>We will allow the user</w:t>
            </w:r>
            <w:r w:rsidR="00867766">
              <w:t>s</w:t>
            </w:r>
            <w:r w:rsidR="00A4718C">
              <w:t xml:space="preserve"> to thoroughly research our </w:t>
            </w:r>
            <w:r w:rsidR="00867766">
              <w:t xml:space="preserve">gym </w:t>
            </w:r>
            <w:r w:rsidR="00A4718C">
              <w:t>business before committing to us.</w:t>
            </w:r>
          </w:p>
        </w:tc>
        <w:tc>
          <w:tcPr>
            <w:tcW w:w="421" w:type="dxa"/>
          </w:tcPr>
          <w:p w14:paraId="6C868CE7" w14:textId="77777777" w:rsidR="002A5C3E" w:rsidRDefault="002A5C3E" w:rsidP="00854B65">
            <w:pPr>
              <w:jc w:val="right"/>
            </w:pPr>
          </w:p>
        </w:tc>
        <w:tc>
          <w:tcPr>
            <w:tcW w:w="5098" w:type="dxa"/>
          </w:tcPr>
          <w:p w14:paraId="00D87627" w14:textId="56612F70" w:rsidR="002A5C3E" w:rsidRDefault="002A5C3E" w:rsidP="00854B65">
            <w:pPr>
              <w:pStyle w:val="Heading1"/>
            </w:pPr>
            <w:r>
              <w:t>Key features</w:t>
            </w:r>
          </w:p>
          <w:p w14:paraId="0B396FF1" w14:textId="6B56B6F8" w:rsidR="001707FE" w:rsidRPr="0059344D" w:rsidRDefault="001918D1" w:rsidP="00022F47">
            <w:pPr>
              <w:pStyle w:val="ListParagraph"/>
            </w:pPr>
            <w:r>
              <w:t>Business information: We will provide necessary information on the website.</w:t>
            </w:r>
          </w:p>
          <w:p w14:paraId="431D1ABE" w14:textId="34CCF965" w:rsidR="001707FE" w:rsidRPr="0059344D" w:rsidRDefault="001918D1" w:rsidP="00331813">
            <w:pPr>
              <w:pStyle w:val="ListParagraph"/>
            </w:pPr>
            <w:r>
              <w:t>Attractive: Our website will have attractive design</w:t>
            </w:r>
            <w:r w:rsidR="00AA7A95">
              <w:t xml:space="preserve"> and color scheme</w:t>
            </w:r>
            <w:r>
              <w:t>.</w:t>
            </w:r>
          </w:p>
          <w:p w14:paraId="1D255AF0" w14:textId="77777777" w:rsidR="002A5C3E" w:rsidRDefault="00331813" w:rsidP="00D950F4">
            <w:pPr>
              <w:pStyle w:val="ListParagraph"/>
            </w:pPr>
            <w:r>
              <w:t>Easy to navigate</w:t>
            </w:r>
            <w:r w:rsidR="002A5C3E" w:rsidRPr="0059344D">
              <w:t xml:space="preserve">: </w:t>
            </w:r>
            <w:r>
              <w:t>We will provide hyperlinks on the website so user can navigate easily throughout the page.</w:t>
            </w:r>
          </w:p>
          <w:p w14:paraId="4E97C10A" w14:textId="4C03B45F" w:rsidR="00331813" w:rsidRDefault="006F1D98" w:rsidP="00D950F4">
            <w:pPr>
              <w:pStyle w:val="ListParagraph"/>
            </w:pPr>
            <w:r>
              <w:t xml:space="preserve">Contact Page: We will provide contact information to the user </w:t>
            </w:r>
            <w:r w:rsidR="008D525E">
              <w:t xml:space="preserve">so he can communicate with the business </w:t>
            </w:r>
            <w:r>
              <w:t>through email or socials.</w:t>
            </w:r>
          </w:p>
        </w:tc>
      </w:tr>
    </w:tbl>
    <w:p w14:paraId="66E3C193" w14:textId="77777777" w:rsidR="00B3616D" w:rsidRDefault="00B3616D" w:rsidP="00B3616D"/>
    <w:p w14:paraId="4A860A4E" w14:textId="2CDAB4A3" w:rsidR="0059344D" w:rsidRDefault="0059344D" w:rsidP="0059344D">
      <w:pPr>
        <w:pStyle w:val="Heading1"/>
      </w:pPr>
      <w:r>
        <w:t>Pr</w:t>
      </w:r>
      <w:r w:rsidR="00311F97">
        <w:t>omotional poster</w:t>
      </w:r>
    </w:p>
    <w:p w14:paraId="42FBBCFF" w14:textId="0B363F65" w:rsidR="00022F47" w:rsidRPr="00022F47" w:rsidRDefault="0089780D" w:rsidP="00022F47">
      <w:r>
        <w:rPr>
          <w:noProof/>
          <w:sz w:val="32"/>
          <w:szCs w:val="40"/>
        </w:rPr>
        <w:drawing>
          <wp:inline distT="0" distB="0" distL="0" distR="0" wp14:anchorId="3B2AB1FA" wp14:editId="7F4B8B77">
            <wp:extent cx="4314825" cy="4314825"/>
            <wp:effectExtent l="0" t="0" r="9525" b="9525"/>
            <wp:docPr id="192972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2F47" w:rsidRPr="00022F47" w:rsidSect="00662004">
      <w:headerReference w:type="default" r:id="rId12"/>
      <w:footerReference w:type="even" r:id="rId13"/>
      <w:footerReference w:type="default" r:id="rId14"/>
      <w:pgSz w:w="12240" w:h="15840" w:code="1"/>
      <w:pgMar w:top="1296" w:right="1008" w:bottom="360" w:left="1008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98FEB" w14:textId="77777777" w:rsidR="00FC1483" w:rsidRDefault="00FC1483" w:rsidP="00271E7C">
      <w:pPr>
        <w:spacing w:line="240" w:lineRule="auto"/>
      </w:pPr>
      <w:r>
        <w:separator/>
      </w:r>
    </w:p>
  </w:endnote>
  <w:endnote w:type="continuationSeparator" w:id="0">
    <w:p w14:paraId="21EB5D59" w14:textId="77777777" w:rsidR="00FC1483" w:rsidRDefault="00FC1483" w:rsidP="00271E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0535536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2FD10E4" w14:textId="77777777" w:rsidR="00C36C53" w:rsidRDefault="00C36C53" w:rsidP="00CF6DA9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17DB7AC" w14:textId="77777777" w:rsidR="00C36C53" w:rsidRDefault="00C36C53" w:rsidP="00CF6D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5C973" w14:textId="6C103909" w:rsidR="00C36C53" w:rsidRPr="00CF6DA9" w:rsidRDefault="00CF6DA9" w:rsidP="00CF6DA9">
    <w:pPr>
      <w:pStyle w:val="Footer"/>
    </w:pPr>
    <w:r>
      <w:tab/>
    </w:r>
    <w:r>
      <w:tab/>
    </w:r>
    <w:sdt>
      <w:sdtPr>
        <w:id w:val="-2115424961"/>
        <w:docPartObj>
          <w:docPartGallery w:val="Page Numbers (Bottom of Page)"/>
          <w:docPartUnique/>
        </w:docPartObj>
      </w:sdtPr>
      <w:sdtEndPr/>
      <w:sdtContent>
        <w:r w:rsidRPr="00CF6DA9">
          <w:fldChar w:fldCharType="begin"/>
        </w:r>
        <w:r w:rsidRPr="00CF6DA9">
          <w:instrText xml:space="preserve"> PAGE </w:instrText>
        </w:r>
        <w:r w:rsidRPr="00CF6DA9">
          <w:fldChar w:fldCharType="separate"/>
        </w:r>
        <w:r w:rsidRPr="00CF6DA9">
          <w:t>2</w:t>
        </w:r>
        <w:r w:rsidRPr="00CF6DA9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7003A" w14:textId="77777777" w:rsidR="00FC1483" w:rsidRDefault="00FC1483" w:rsidP="00271E7C">
      <w:pPr>
        <w:spacing w:line="240" w:lineRule="auto"/>
      </w:pPr>
      <w:r>
        <w:separator/>
      </w:r>
    </w:p>
  </w:footnote>
  <w:footnote w:type="continuationSeparator" w:id="0">
    <w:p w14:paraId="144EB7DF" w14:textId="77777777" w:rsidR="00FC1483" w:rsidRDefault="00FC1483" w:rsidP="00271E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2C805" w14:textId="44D04195" w:rsidR="00383CB8" w:rsidRPr="00662004" w:rsidRDefault="00383CB8" w:rsidP="00383CB8">
    <w:pPr>
      <w:pStyle w:val="Header"/>
    </w:pPr>
    <w:r>
      <w:t>Gold fitness gym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33A2"/>
    <w:multiLevelType w:val="multilevel"/>
    <w:tmpl w:val="87E83BFE"/>
    <w:styleLink w:val="CurrentList1"/>
    <w:lvl w:ilvl="0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F413C7"/>
    <w:multiLevelType w:val="hybridMultilevel"/>
    <w:tmpl w:val="D5722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C03A00"/>
    <w:multiLevelType w:val="hybridMultilevel"/>
    <w:tmpl w:val="A8A413D8"/>
    <w:lvl w:ilvl="0" w:tplc="99F24706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719409">
    <w:abstractNumId w:val="1"/>
  </w:num>
  <w:num w:numId="2" w16cid:durableId="264075000">
    <w:abstractNumId w:val="2"/>
  </w:num>
  <w:num w:numId="3" w16cid:durableId="214546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483"/>
    <w:rsid w:val="000113E0"/>
    <w:rsid w:val="00022F47"/>
    <w:rsid w:val="00050322"/>
    <w:rsid w:val="00066904"/>
    <w:rsid w:val="00073F45"/>
    <w:rsid w:val="000776E6"/>
    <w:rsid w:val="000B02F9"/>
    <w:rsid w:val="000D4494"/>
    <w:rsid w:val="0011041B"/>
    <w:rsid w:val="0011599B"/>
    <w:rsid w:val="00125233"/>
    <w:rsid w:val="00130615"/>
    <w:rsid w:val="00137057"/>
    <w:rsid w:val="001504CC"/>
    <w:rsid w:val="00164725"/>
    <w:rsid w:val="001707FE"/>
    <w:rsid w:val="001918D1"/>
    <w:rsid w:val="001A40A1"/>
    <w:rsid w:val="00205156"/>
    <w:rsid w:val="0021693E"/>
    <w:rsid w:val="00216C98"/>
    <w:rsid w:val="00227C96"/>
    <w:rsid w:val="00271E7C"/>
    <w:rsid w:val="002A1D15"/>
    <w:rsid w:val="002A5C3E"/>
    <w:rsid w:val="00311F97"/>
    <w:rsid w:val="00331813"/>
    <w:rsid w:val="00380DD3"/>
    <w:rsid w:val="00383CB8"/>
    <w:rsid w:val="003A1A2D"/>
    <w:rsid w:val="003D5213"/>
    <w:rsid w:val="003F6AEA"/>
    <w:rsid w:val="00407A97"/>
    <w:rsid w:val="00421A37"/>
    <w:rsid w:val="00425F81"/>
    <w:rsid w:val="00445378"/>
    <w:rsid w:val="0048501E"/>
    <w:rsid w:val="004F36CF"/>
    <w:rsid w:val="00502AB0"/>
    <w:rsid w:val="00516B43"/>
    <w:rsid w:val="00532F75"/>
    <w:rsid w:val="0055286D"/>
    <w:rsid w:val="00566C3A"/>
    <w:rsid w:val="00577915"/>
    <w:rsid w:val="00581E02"/>
    <w:rsid w:val="005907DF"/>
    <w:rsid w:val="0059344D"/>
    <w:rsid w:val="005A4E62"/>
    <w:rsid w:val="005A5DD1"/>
    <w:rsid w:val="005E38A6"/>
    <w:rsid w:val="005F76D7"/>
    <w:rsid w:val="00610796"/>
    <w:rsid w:val="006142BE"/>
    <w:rsid w:val="00662004"/>
    <w:rsid w:val="00672FCF"/>
    <w:rsid w:val="006F1D98"/>
    <w:rsid w:val="0070648A"/>
    <w:rsid w:val="0073062E"/>
    <w:rsid w:val="007330F6"/>
    <w:rsid w:val="0078050F"/>
    <w:rsid w:val="0079009B"/>
    <w:rsid w:val="008010FC"/>
    <w:rsid w:val="00804250"/>
    <w:rsid w:val="008230F4"/>
    <w:rsid w:val="00823AF8"/>
    <w:rsid w:val="008402A6"/>
    <w:rsid w:val="008628A3"/>
    <w:rsid w:val="00867766"/>
    <w:rsid w:val="0089780D"/>
    <w:rsid w:val="008D3879"/>
    <w:rsid w:val="008D525E"/>
    <w:rsid w:val="008E5020"/>
    <w:rsid w:val="009221C5"/>
    <w:rsid w:val="009701B4"/>
    <w:rsid w:val="009A6CBE"/>
    <w:rsid w:val="009D36B8"/>
    <w:rsid w:val="009D6230"/>
    <w:rsid w:val="00A33B91"/>
    <w:rsid w:val="00A41067"/>
    <w:rsid w:val="00A4718C"/>
    <w:rsid w:val="00A53828"/>
    <w:rsid w:val="00A61514"/>
    <w:rsid w:val="00AA5165"/>
    <w:rsid w:val="00AA7A95"/>
    <w:rsid w:val="00AB6285"/>
    <w:rsid w:val="00AC6C2A"/>
    <w:rsid w:val="00AF114D"/>
    <w:rsid w:val="00B3616D"/>
    <w:rsid w:val="00B66E69"/>
    <w:rsid w:val="00BF7DF3"/>
    <w:rsid w:val="00C34DB4"/>
    <w:rsid w:val="00C36C53"/>
    <w:rsid w:val="00C77236"/>
    <w:rsid w:val="00CF6DA9"/>
    <w:rsid w:val="00D02515"/>
    <w:rsid w:val="00D85B52"/>
    <w:rsid w:val="00D950F4"/>
    <w:rsid w:val="00D96E94"/>
    <w:rsid w:val="00DC0DFE"/>
    <w:rsid w:val="00DE7E1C"/>
    <w:rsid w:val="00E94717"/>
    <w:rsid w:val="00EA5E9E"/>
    <w:rsid w:val="00ED1624"/>
    <w:rsid w:val="00ED710F"/>
    <w:rsid w:val="00EE451F"/>
    <w:rsid w:val="00EE78DA"/>
    <w:rsid w:val="00F025DE"/>
    <w:rsid w:val="00F0494F"/>
    <w:rsid w:val="00F71FBC"/>
    <w:rsid w:val="00FB0177"/>
    <w:rsid w:val="00FB03C4"/>
    <w:rsid w:val="00FC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428773"/>
  <w15:chartTrackingRefBased/>
  <w15:docId w15:val="{16CED8E4-44DA-43AE-A56F-BE8E57DB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004"/>
    <w:pPr>
      <w:spacing w:after="0" w:line="33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616D"/>
    <w:pPr>
      <w:keepNext/>
      <w:keepLines/>
      <w:spacing w:after="360" w:line="216" w:lineRule="auto"/>
      <w:outlineLvl w:val="0"/>
    </w:pPr>
    <w:rPr>
      <w:rFonts w:asciiTheme="majorHAnsi" w:eastAsiaTheme="majorEastAsia" w:hAnsiTheme="majorHAnsi" w:cs="Times New Roman (Headings CS)"/>
      <w:caps/>
      <w:color w:val="000000" w:themeColor="text1"/>
      <w:sz w:val="5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B3616D"/>
    <w:pPr>
      <w:keepNext/>
      <w:keepLines/>
      <w:spacing w:before="200" w:after="200" w:line="240" w:lineRule="auto"/>
      <w:outlineLvl w:val="1"/>
    </w:pPr>
    <w:rPr>
      <w:rFonts w:ascii="Avenir Next LT Pro Demi" w:eastAsiaTheme="majorEastAsia" w:hAnsi="Avenir Next LT Pro Demi" w:cs="Times New Roman (Headings CS)"/>
      <w:b/>
      <w:caps/>
      <w:color w:val="FFFFFF" w:themeColor="background1"/>
      <w:sz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7330F6"/>
    <w:pPr>
      <w:keepNext/>
      <w:keepLines/>
      <w:spacing w:before="160" w:after="80"/>
      <w:outlineLvl w:val="2"/>
    </w:pPr>
    <w:rPr>
      <w:rFonts w:eastAsiaTheme="majorEastAsia" w:cstheme="majorBidi"/>
      <w:color w:val="D26D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733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26D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7330F6"/>
    <w:pPr>
      <w:keepNext/>
      <w:keepLines/>
      <w:spacing w:before="80" w:after="40"/>
      <w:outlineLvl w:val="4"/>
    </w:pPr>
    <w:rPr>
      <w:rFonts w:eastAsiaTheme="majorEastAsia" w:cstheme="majorBidi"/>
      <w:color w:val="D26D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330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7330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330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330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16D"/>
    <w:rPr>
      <w:rFonts w:asciiTheme="majorHAnsi" w:eastAsiaTheme="majorEastAsia" w:hAnsiTheme="majorHAnsi" w:cs="Times New Roman (Headings CS)"/>
      <w:caps/>
      <w:color w:val="000000" w:themeColor="text1"/>
      <w:sz w:val="5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2004"/>
    <w:rPr>
      <w:rFonts w:ascii="Avenir Next LT Pro Demi" w:eastAsiaTheme="majorEastAsia" w:hAnsi="Avenir Next LT Pro Demi" w:cs="Times New Roman (Headings CS)"/>
      <w:b/>
      <w:caps/>
      <w:color w:val="FFFFFF" w:themeColor="background1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004"/>
    <w:rPr>
      <w:rFonts w:eastAsiaTheme="majorEastAsia" w:cstheme="majorBidi"/>
      <w:color w:val="D26D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004"/>
    <w:rPr>
      <w:rFonts w:eastAsiaTheme="majorEastAsia" w:cstheme="majorBidi"/>
      <w:i/>
      <w:iCs/>
      <w:color w:val="D26D00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004"/>
    <w:rPr>
      <w:rFonts w:eastAsiaTheme="majorEastAsia" w:cstheme="majorBidi"/>
      <w:color w:val="D26D00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004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004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004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004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3616D"/>
    <w:pPr>
      <w:spacing w:line="216" w:lineRule="auto"/>
      <w:contextualSpacing/>
    </w:pPr>
    <w:rPr>
      <w:rFonts w:asciiTheme="majorHAnsi" w:eastAsiaTheme="majorEastAsia" w:hAnsiTheme="majorHAnsi" w:cs="Times New Roman (Headings CS)"/>
      <w:caps/>
      <w:color w:val="FFFFFF" w:themeColor="background1"/>
      <w:spacing w:val="-10"/>
      <w:kern w:val="28"/>
      <w:sz w:val="12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16D"/>
    <w:rPr>
      <w:rFonts w:asciiTheme="majorHAnsi" w:eastAsiaTheme="majorEastAsia" w:hAnsiTheme="majorHAnsi" w:cs="Times New Roman (Headings CS)"/>
      <w:caps/>
      <w:color w:val="FFFFFF" w:themeColor="background1"/>
      <w:spacing w:val="-10"/>
      <w:kern w:val="28"/>
      <w:sz w:val="12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733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662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733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62004"/>
    <w:rPr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3D5213"/>
    <w:pPr>
      <w:numPr>
        <w:numId w:val="2"/>
      </w:numPr>
      <w:ind w:left="576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7330F6"/>
    <w:rPr>
      <w:i/>
      <w:iCs/>
      <w:color w:val="D26D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7330F6"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before="360" w:after="360"/>
      <w:ind w:left="864" w:right="864"/>
      <w:jc w:val="center"/>
    </w:pPr>
    <w:rPr>
      <w:i/>
      <w:iCs/>
      <w:color w:val="D26D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62004"/>
    <w:rPr>
      <w:i/>
      <w:iCs/>
      <w:color w:val="D26D00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semiHidden/>
    <w:qFormat/>
    <w:rsid w:val="007330F6"/>
    <w:rPr>
      <w:b/>
      <w:bCs/>
      <w:smallCaps/>
      <w:color w:val="D26D00" w:themeColor="accent1" w:themeShade="BF"/>
      <w:spacing w:val="5"/>
    </w:rPr>
  </w:style>
  <w:style w:type="table" w:styleId="TableGrid">
    <w:name w:val="Table Grid"/>
    <w:basedOn w:val="TableNormal"/>
    <w:uiPriority w:val="39"/>
    <w:rsid w:val="00271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662004"/>
    <w:pPr>
      <w:tabs>
        <w:tab w:val="center" w:pos="4680"/>
        <w:tab w:val="right" w:pos="9360"/>
      </w:tabs>
      <w:spacing w:line="240" w:lineRule="auto"/>
    </w:pPr>
    <w:rPr>
      <w:rFonts w:asciiTheme="majorHAnsi" w:hAnsiTheme="majorHAnsi" w:cs="Times New Roman (Body CS)"/>
      <w:caps/>
      <w:spacing w:val="16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662004"/>
    <w:rPr>
      <w:rFonts w:asciiTheme="majorHAnsi" w:hAnsiTheme="majorHAnsi" w:cs="Times New Roman (Body CS)"/>
      <w:caps/>
      <w:spacing w:val="16"/>
      <w:sz w:val="16"/>
    </w:rPr>
  </w:style>
  <w:style w:type="paragraph" w:styleId="Footer">
    <w:name w:val="footer"/>
    <w:basedOn w:val="Normal"/>
    <w:link w:val="FooterChar"/>
    <w:uiPriority w:val="99"/>
    <w:rsid w:val="00CF6DA9"/>
    <w:pPr>
      <w:tabs>
        <w:tab w:val="center" w:pos="4680"/>
        <w:tab w:val="right" w:pos="9900"/>
      </w:tabs>
      <w:spacing w:line="240" w:lineRule="auto"/>
      <w:ind w:right="54"/>
    </w:pPr>
    <w:rPr>
      <w:rFonts w:asciiTheme="majorHAnsi" w:hAnsiTheme="majorHAnsi" w:cs="Times New Roman (Body CS)"/>
      <w:caps/>
      <w:spacing w:val="16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CF6DA9"/>
    <w:rPr>
      <w:rFonts w:asciiTheme="majorHAnsi" w:hAnsiTheme="majorHAnsi" w:cs="Times New Roman (Body CS)"/>
      <w:caps/>
      <w:spacing w:val="16"/>
      <w:sz w:val="16"/>
    </w:rPr>
  </w:style>
  <w:style w:type="paragraph" w:customStyle="1" w:styleId="Contact">
    <w:name w:val="Contact"/>
    <w:basedOn w:val="Normal"/>
    <w:qFormat/>
    <w:rsid w:val="00662004"/>
    <w:rPr>
      <w:rFonts w:asciiTheme="majorHAnsi" w:hAnsiTheme="majorHAnsi"/>
      <w:color w:val="FFFFFF" w:themeColor="background1"/>
      <w:sz w:val="20"/>
    </w:rPr>
  </w:style>
  <w:style w:type="character" w:styleId="PageNumber">
    <w:name w:val="page number"/>
    <w:basedOn w:val="DefaultParagraphFont"/>
    <w:uiPriority w:val="99"/>
    <w:semiHidden/>
    <w:rsid w:val="008010FC"/>
    <w:rPr>
      <w:rFonts w:ascii="Avenir Next LT Pro Light" w:hAnsi="Avenir Next LT Pro Light"/>
      <w:b w:val="0"/>
      <w:i w:val="0"/>
      <w:spacing w:val="16"/>
      <w:sz w:val="16"/>
    </w:rPr>
  </w:style>
  <w:style w:type="paragraph" w:styleId="NoSpacing">
    <w:name w:val="No Spacing"/>
    <w:uiPriority w:val="1"/>
    <w:qFormat/>
    <w:rsid w:val="00130615"/>
    <w:pPr>
      <w:spacing w:after="0" w:line="240" w:lineRule="auto"/>
    </w:pPr>
    <w:rPr>
      <w:rFonts w:ascii="Avenir Next LT Pro" w:hAnsi="Avenir Next LT Pro"/>
    </w:rPr>
  </w:style>
  <w:style w:type="character" w:styleId="BookTitle">
    <w:name w:val="Book Title"/>
    <w:basedOn w:val="DefaultParagraphFont"/>
    <w:uiPriority w:val="33"/>
    <w:semiHidden/>
    <w:qFormat/>
    <w:rsid w:val="0059344D"/>
    <w:rPr>
      <w:b/>
      <w:bCs/>
      <w:i/>
      <w:iCs/>
      <w:spacing w:val="5"/>
    </w:rPr>
  </w:style>
  <w:style w:type="numbering" w:customStyle="1" w:styleId="CurrentList1">
    <w:name w:val="Current List1"/>
    <w:uiPriority w:val="99"/>
    <w:rsid w:val="0059344D"/>
    <w:pPr>
      <w:numPr>
        <w:numId w:val="3"/>
      </w:numPr>
    </w:pPr>
  </w:style>
  <w:style w:type="character" w:styleId="Strong">
    <w:name w:val="Strong"/>
    <w:basedOn w:val="DefaultParagraphFont"/>
    <w:uiPriority w:val="22"/>
    <w:qFormat/>
    <w:rsid w:val="00662004"/>
    <w:rPr>
      <w:rFonts w:ascii="Avenir Next LT Pro Demi" w:hAnsi="Avenir Next LT Pro Demi"/>
      <w:b/>
      <w:bCs/>
      <w:i w:val="0"/>
      <w:sz w:val="24"/>
    </w:rPr>
  </w:style>
  <w:style w:type="paragraph" w:customStyle="1" w:styleId="Graphicsanchor">
    <w:name w:val="Graphics anchor"/>
    <w:basedOn w:val="Normal"/>
    <w:qFormat/>
    <w:rsid w:val="00B3616D"/>
    <w:rPr>
      <w:sz w:val="6"/>
      <w:szCs w:val="8"/>
    </w:rPr>
  </w:style>
  <w:style w:type="character" w:styleId="Hyperlink">
    <w:name w:val="Hyperlink"/>
    <w:basedOn w:val="DefaultParagraphFont"/>
    <w:uiPriority w:val="99"/>
    <w:unhideWhenUsed/>
    <w:rsid w:val="00B361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16D"/>
    <w:rPr>
      <w:color w:val="605E5C"/>
      <w:shd w:val="clear" w:color="auto" w:fill="E1DFDD"/>
    </w:rPr>
  </w:style>
  <w:style w:type="table" w:customStyle="1" w:styleId="Table1">
    <w:name w:val="Table 1"/>
    <w:basedOn w:val="TableNormal"/>
    <w:uiPriority w:val="99"/>
    <w:rsid w:val="00B3616D"/>
    <w:pPr>
      <w:spacing w:after="0" w:line="240" w:lineRule="auto"/>
    </w:pPr>
    <w:tblPr>
      <w:tblBorders>
        <w:bottom w:val="single" w:sz="4" w:space="0" w:color="auto"/>
        <w:insideH w:val="single" w:sz="4" w:space="0" w:color="auto"/>
      </w:tblBorders>
    </w:tblPr>
    <w:tcPr>
      <w:vAlign w:val="center"/>
    </w:tcPr>
    <w:tblStylePr w:type="firstCol">
      <w:tblPr/>
      <w:tcPr>
        <w:shd w:val="clear" w:color="auto" w:fill="EFF5F3" w:themeFill="background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sir%20Khan%20Jan\AppData\Roaming\Microsoft\Templates\Simple%20SaaS%20business%20proposal.dotx" TargetMode="External"/></Relationships>
</file>

<file path=word/theme/theme1.xml><?xml version="1.0" encoding="utf-8"?>
<a:theme xmlns:a="http://schemas.openxmlformats.org/drawingml/2006/main" name="Office Theme">
  <a:themeElements>
    <a:clrScheme name="Phoebe 1">
      <a:dk1>
        <a:srgbClr val="000000"/>
      </a:dk1>
      <a:lt1>
        <a:srgbClr val="FFFFFF"/>
      </a:lt1>
      <a:dk2>
        <a:srgbClr val="51412E"/>
      </a:dk2>
      <a:lt2>
        <a:srgbClr val="EFF5F3"/>
      </a:lt2>
      <a:accent1>
        <a:srgbClr val="FF921A"/>
      </a:accent1>
      <a:accent2>
        <a:srgbClr val="FFCB1A"/>
      </a:accent2>
      <a:accent3>
        <a:srgbClr val="EDF127"/>
      </a:accent3>
      <a:accent4>
        <a:srgbClr val="7DD641"/>
      </a:accent4>
      <a:accent5>
        <a:srgbClr val="34E5B5"/>
      </a:accent5>
      <a:accent6>
        <a:srgbClr val="24EFF3"/>
      </a:accent6>
      <a:hlink>
        <a:srgbClr val="467886"/>
      </a:hlink>
      <a:folHlink>
        <a:srgbClr val="96607D"/>
      </a:folHlink>
    </a:clrScheme>
    <a:fontScheme name="Custom 31">
      <a:majorFont>
        <a:latin typeface="Avenir Next LT Pro Light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  <Status xmlns="71af3243-3dd4-4a8d-8c0d-dd76da1f02a5">Not started</Status>
    <TaxCatchAll xmlns="230e9df3-be65-4c73-a93b-d1236ebd67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EEB12A-2423-4DEC-B25D-B7BA2999D1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3EC67B-D389-40C8-8EE5-0A93E0014D9B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7C59D9A9-8272-4340-9D4A-883549BAD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SaaS business proposal</Template>
  <TotalTime>80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Khan Jan</dc:creator>
  <cp:keywords/>
  <dc:description/>
  <cp:lastModifiedBy>Nasir Khan Jan</cp:lastModifiedBy>
  <cp:revision>29</cp:revision>
  <dcterms:created xsi:type="dcterms:W3CDTF">2025-11-14T10:49:00Z</dcterms:created>
  <dcterms:modified xsi:type="dcterms:W3CDTF">2025-11-15T11:31:00Z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Classified as Microsoft Confidential</vt:lpwstr>
  </property>
  <property fmtid="{D5CDD505-2E9C-101B-9397-08002B2CF9AE}" pid="3" name="MediaServiceImageTags">
    <vt:lpwstr/>
  </property>
  <property fmtid="{D5CDD505-2E9C-101B-9397-08002B2CF9AE}" pid="4" name="ContentTypeId">
    <vt:lpwstr>0x01010079F111ED35F8CC479449609E8A0923A6</vt:lpwstr>
  </property>
  <property fmtid="{D5CDD505-2E9C-101B-9397-08002B2CF9AE}" pid="5" name="ClassificationContentMarkingFooterShapeIds">
    <vt:lpwstr>3bd3585b,47cafe9e,24ac09f,2f3d5d30,21b9ebbb,1df48575,58c5494e,3abad06f,3ea0adf6</vt:lpwstr>
  </property>
  <property fmtid="{D5CDD505-2E9C-101B-9397-08002B2CF9AE}" pid="6" name="ClassificationContentMarkingFooterFontProps">
    <vt:lpwstr>#000000,10,Calibri</vt:lpwstr>
  </property>
</Properties>
</file>